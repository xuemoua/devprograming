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7"/>
        <w:gridCol w:w="840"/>
        <w:gridCol w:w="2943"/>
      </w:tblGrid>
      <w:tr w:rsidR="002E4AFC" w:rsidRPr="002E4AFC" w14:paraId="1FABDFEE" w14:textId="77777777" w:rsidTr="006E23B3">
        <w:trPr>
          <w:trHeight w:val="2178"/>
          <w:jc w:val="center"/>
        </w:trPr>
        <w:tc>
          <w:tcPr>
            <w:tcW w:w="7289" w:type="dxa"/>
            <w:gridSpan w:val="2"/>
          </w:tcPr>
          <w:p w14:paraId="627C67A7" w14:textId="0FECD37E" w:rsidR="002E4AFC" w:rsidRPr="002E4AFC" w:rsidRDefault="006A0A9E" w:rsidP="002E4AFC">
            <w:pPr>
              <w:pStyle w:val="Title"/>
            </w:pPr>
            <w:r>
              <w:t>Xuemoua</w:t>
            </w:r>
            <w:r w:rsidR="002E4AFC" w:rsidRPr="002E4AFC">
              <w:br/>
            </w:r>
            <w:r>
              <w:t>Yongchue</w:t>
            </w:r>
          </w:p>
        </w:tc>
        <w:tc>
          <w:tcPr>
            <w:tcW w:w="2935" w:type="dxa"/>
            <w:vMerge w:val="restart"/>
            <w:vAlign w:val="bottom"/>
          </w:tcPr>
          <w:p w14:paraId="59A164FB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C52ABD" wp14:editId="32055CAB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474F308C" w14:textId="77777777" w:rsidTr="002E4AFC">
        <w:trPr>
          <w:trHeight w:val="1262"/>
          <w:jc w:val="center"/>
        </w:trPr>
        <w:tc>
          <w:tcPr>
            <w:tcW w:w="6397" w:type="dxa"/>
          </w:tcPr>
          <w:p w14:paraId="1FBA72C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14:paraId="4ED1CA14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14:paraId="61424B4A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443BE58E" w14:textId="77777777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14:paraId="44063C75" w14:textId="77777777" w:rsidR="006E23B3" w:rsidRDefault="006E23B3" w:rsidP="006E23B3">
            <w:pPr>
              <w:pStyle w:val="Heading2"/>
            </w:pPr>
            <w:r w:rsidRPr="000F7D04">
              <w:t>Experience</w:t>
            </w:r>
          </w:p>
          <w:p w14:paraId="3E4A26ED" w14:textId="77777777" w:rsidR="006E23B3" w:rsidRDefault="006B691C" w:rsidP="006E23B3">
            <w:pPr>
              <w:pStyle w:val="Dates"/>
            </w:pPr>
            <w:sdt>
              <w:sdtPr>
                <w:id w:val="201059472"/>
                <w:placeholder>
                  <w:docPart w:val="DEB7CE471FF44C8892CF2CF3D2EB68F5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419934752"/>
                <w:placeholder>
                  <w:docPart w:val="DE59A8DE16EF46BD862DCA233FF5106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3DC42472" w14:textId="77777777" w:rsidR="006E23B3" w:rsidRDefault="006B691C" w:rsidP="006E23B3">
            <w:pPr>
              <w:pStyle w:val="Experience"/>
            </w:pPr>
            <w:sdt>
              <w:sdtPr>
                <w:id w:val="-1167319978"/>
                <w:placeholder>
                  <w:docPart w:val="1C305A49614A4FFE83A6CFA6C39DDB99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2029511879"/>
                <w:placeholder>
                  <w:docPart w:val="E28CADDE848F4824A3FFAA75D03CCB7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315797015"/>
                <w:placeholder>
                  <w:docPart w:val="F0C7468FB4E14D73B722A4AC41462B5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14:paraId="28B6F4CB" w14:textId="77777777" w:rsidR="006E23B3" w:rsidRDefault="006B691C" w:rsidP="006E23B3">
            <w:pPr>
              <w:pStyle w:val="Dates"/>
            </w:pPr>
            <w:sdt>
              <w:sdtPr>
                <w:id w:val="1889063361"/>
                <w:placeholder>
                  <w:docPart w:val="E25004483ABC43A78EEF385D2C3B131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1060751496"/>
                <w:placeholder>
                  <w:docPart w:val="57B2D0D116EB4D27A9C1F3A43B2D3DD1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0DD9DF40" w14:textId="77777777" w:rsidR="006E23B3" w:rsidRDefault="006B691C" w:rsidP="006E23B3">
            <w:pPr>
              <w:pStyle w:val="Experience"/>
            </w:pPr>
            <w:sdt>
              <w:sdtPr>
                <w:id w:val="2089416168"/>
                <w:placeholder>
                  <w:docPart w:val="2597C2B2F5C64AE19346ACDD832986B2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578792993"/>
                <w:placeholder>
                  <w:docPart w:val="798CC8F61949442BBAC926D800B486D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847401369"/>
                <w:placeholder>
                  <w:docPart w:val="FACAE6D813DE43CBAD0FB0AE9ABE6D3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14:paraId="7A564302" w14:textId="77777777" w:rsidR="006E23B3" w:rsidRDefault="006B691C" w:rsidP="006E23B3">
            <w:pPr>
              <w:pStyle w:val="Dates"/>
            </w:pPr>
            <w:sdt>
              <w:sdtPr>
                <w:id w:val="-848477920"/>
                <w:placeholder>
                  <w:docPart w:val="C8077582A075440D8D9B6669BBD5DA6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252506306"/>
                <w:placeholder>
                  <w:docPart w:val="FF3072F00D5E44E49EEC338D4DD920F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5A559CBC" w14:textId="77777777" w:rsidR="006E23B3" w:rsidRDefault="006B691C" w:rsidP="006E23B3">
            <w:pPr>
              <w:pStyle w:val="Experience"/>
            </w:pPr>
            <w:sdt>
              <w:sdtPr>
                <w:id w:val="-1462188416"/>
                <w:placeholder>
                  <w:docPart w:val="AEFC2A1ECBB24371A72D2F49BF58410B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768142880"/>
                <w:placeholder>
                  <w:docPart w:val="E5E4E9437C224F1399C697D9697D1CE2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452551456"/>
                <w:placeholder>
                  <w:docPart w:val="E734428F3D6E42D2946E0C2F7FB2C405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sdt>
            <w:sdtPr>
              <w:id w:val="-770157231"/>
              <w:placeholder>
                <w:docPart w:val="4DA07F1EE2BF40BC8E9006BA0EA59902"/>
              </w:placeholder>
              <w:temporary/>
              <w:showingPlcHdr/>
              <w15:appearance w15:val="hidden"/>
            </w:sdtPr>
            <w:sdtEndPr/>
            <w:sdtContent>
              <w:p w14:paraId="216ABFA0" w14:textId="77777777" w:rsidR="006E23B3" w:rsidRDefault="006E23B3" w:rsidP="006E23B3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14:paraId="1746231C" w14:textId="77777777" w:rsidR="006E23B3" w:rsidRDefault="006E23B3" w:rsidP="006E23B3"/>
          <w:p w14:paraId="78BDB5AC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20EF72C9" w14:textId="77777777" w:rsidR="006E23B3" w:rsidRPr="000F7D04" w:rsidRDefault="006B691C" w:rsidP="006E23B3">
            <w:sdt>
              <w:sdtPr>
                <w:id w:val="245614494"/>
                <w:placeholder>
                  <w:docPart w:val="E904A5A6114343348FD78D3FD33EEF1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837E03">
                  <w:t>[School Name]</w:t>
                </w:r>
              </w:sdtContent>
            </w:sdt>
            <w:r w:rsidR="006E23B3" w:rsidRPr="000F7D04">
              <w:t xml:space="preserve">, </w:t>
            </w:r>
            <w:sdt>
              <w:sdtPr>
                <w:id w:val="141007519"/>
                <w:placeholder>
                  <w:docPart w:val="15AF12FEA3CB40728304C56872C6AC7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8069299B951D4F95904F921A17A05502"/>
              </w:placeholder>
              <w:temporary/>
              <w:showingPlcHdr/>
              <w15:appearance w15:val="hidden"/>
            </w:sdtPr>
            <w:sdtEndPr/>
            <w:sdtContent>
              <w:p w14:paraId="1D1340B2" w14:textId="77777777" w:rsidR="006E23B3" w:rsidRDefault="006E23B3" w:rsidP="006E23B3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14:paraId="06A59E92" w14:textId="77777777" w:rsidR="006E23B3" w:rsidRDefault="006E23B3" w:rsidP="006E23B3"/>
          <w:p w14:paraId="1AC0F978" w14:textId="77777777"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FBAF709F651043F0834558FD95925454"/>
              </w:placeholder>
              <w:temporary/>
              <w:showingPlcHdr/>
              <w15:appearance w15:val="hidden"/>
            </w:sdtPr>
            <w:sdtEndPr/>
            <w:sdtContent>
              <w:p w14:paraId="782F2D6F" w14:textId="77777777" w:rsidR="006E23B3" w:rsidRDefault="006E23B3" w:rsidP="006E23B3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14:paraId="44EEE80C" w14:textId="77777777" w:rsidR="006E23B3" w:rsidRDefault="006E23B3" w:rsidP="006E23B3"/>
          <w:p w14:paraId="1C48DD6B" w14:textId="77777777" w:rsidR="006E23B3" w:rsidRDefault="006E23B3" w:rsidP="006E23B3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54F4DB97A32449EC84B0C40EB3D32514"/>
              </w:placeholder>
              <w:temporary/>
              <w:showingPlcHdr/>
              <w15:appearance w15:val="hidden"/>
            </w:sdtPr>
            <w:sdtEndPr/>
            <w:sdtContent>
              <w:p w14:paraId="3263092B" w14:textId="77777777" w:rsidR="006E23B3" w:rsidRDefault="006E23B3" w:rsidP="006E23B3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14:paraId="1C639269" w14:textId="77777777" w:rsidR="006E23B3" w:rsidRDefault="006E23B3" w:rsidP="006E23B3"/>
          <w:p w14:paraId="32F48D2D" w14:textId="77777777" w:rsidR="006E23B3" w:rsidRDefault="006E23B3" w:rsidP="006E23B3">
            <w:pPr>
              <w:pStyle w:val="Heading2"/>
            </w:pPr>
            <w:r w:rsidRPr="000F7D04">
              <w:t>References</w:t>
            </w:r>
          </w:p>
          <w:p w14:paraId="6AD8D8AD" w14:textId="77777777"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92" w:type="dxa"/>
            <w:vMerge w:val="restart"/>
          </w:tcPr>
          <w:p w14:paraId="1BFD632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62D298C7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31333878" w14:textId="77777777" w:rsidTr="002E4AFC">
        <w:trPr>
          <w:trHeight w:val="605"/>
          <w:jc w:val="center"/>
        </w:trPr>
        <w:tc>
          <w:tcPr>
            <w:tcW w:w="6397" w:type="dxa"/>
            <w:vMerge/>
          </w:tcPr>
          <w:p w14:paraId="48E25B91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EDFA17E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5443341E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14:paraId="31171650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150A17B5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3F3C3280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036A37BD" w14:textId="4834C271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2C0D4F4" wp14:editId="0AB65D6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3703CC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proofErr w:type="gramStart"/>
            <w:r w:rsidR="00CC7882">
              <w:t>Xokyai,Saythany</w:t>
            </w:r>
            <w:proofErr w:type="spellEnd"/>
            <w:proofErr w:type="gramEnd"/>
            <w:r w:rsidR="00CC7882">
              <w:t>,</w:t>
            </w:r>
          </w:p>
          <w:p w14:paraId="1CE8FBF8" w14:textId="03226EB2" w:rsidR="006E23B3" w:rsidRPr="002E4AFC" w:rsidRDefault="00CC7882" w:rsidP="006E23B3">
            <w:pPr>
              <w:pStyle w:val="Information"/>
            </w:pPr>
            <w:r>
              <w:t>Vientiane Capital</w:t>
            </w:r>
          </w:p>
        </w:tc>
      </w:tr>
      <w:tr w:rsidR="006E23B3" w:rsidRPr="002E4AFC" w14:paraId="6321ADDC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5DBFBDE6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FE4FB4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2E8944D0" w14:textId="675C20F7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129D3D8" wp14:editId="0CB0CB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2FD04E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CC7882">
              <w:t>02077412886</w:t>
            </w:r>
          </w:p>
        </w:tc>
      </w:tr>
      <w:tr w:rsidR="006E23B3" w:rsidRPr="002E4AFC" w14:paraId="2C138DF7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1E17CA0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1AD7696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6AB1363" w14:textId="186C26F8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770DC5" wp14:editId="73582D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1D5E0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CC7882">
              <w:t>xuemoua1995@gmail.co</w:t>
            </w:r>
          </w:p>
        </w:tc>
      </w:tr>
      <w:tr w:rsidR="006E23B3" w:rsidRPr="002E4AFC" w14:paraId="009C0957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0539FDC6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1CC93B85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6EFD25B2" w14:textId="77777777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E8FA49" wp14:editId="3CD67EF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78601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D78A46B5CA364818A7DEFF55642600ED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Your Website</w:t>
                </w:r>
              </w:sdtContent>
            </w:sdt>
          </w:p>
        </w:tc>
      </w:tr>
      <w:tr w:rsidR="006E23B3" w:rsidRPr="002E4AFC" w14:paraId="576D7C1F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7D1F02D4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9BC7003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3D21DECF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1E3F91B2" w14:textId="6493F9DA" w:rsidR="00CE6104" w:rsidRDefault="00CE6104" w:rsidP="0006568A"/>
    <w:p w14:paraId="1BE513AA" w14:textId="3E3010B6" w:rsidR="0036704F" w:rsidRDefault="0036704F" w:rsidP="0006568A"/>
    <w:p w14:paraId="54FDF98C" w14:textId="2E5B4B20" w:rsidR="0036704F" w:rsidRDefault="0036704F" w:rsidP="0006568A"/>
    <w:p w14:paraId="7F5DC73D" w14:textId="4BB16D57" w:rsidR="0036704F" w:rsidRDefault="0036704F" w:rsidP="0006568A"/>
    <w:p w14:paraId="70BC77F2" w14:textId="09527AD9" w:rsidR="0036704F" w:rsidRDefault="0036704F" w:rsidP="0006568A"/>
    <w:p w14:paraId="3C3F9B18" w14:textId="6F2DAD66" w:rsidR="0036704F" w:rsidRDefault="0036704F" w:rsidP="0006568A"/>
    <w:p w14:paraId="46621F69" w14:textId="3D5BD4A3" w:rsidR="0036704F" w:rsidRDefault="0036704F" w:rsidP="0006568A"/>
    <w:p w14:paraId="06F954B9" w14:textId="2633F914" w:rsidR="0036704F" w:rsidRDefault="0036704F" w:rsidP="0006568A"/>
    <w:p w14:paraId="32E72CC3" w14:textId="69AD0D07" w:rsidR="0036704F" w:rsidRDefault="0036704F" w:rsidP="0006568A"/>
    <w:p w14:paraId="2ED9BDBB" w14:textId="2AD127C6" w:rsidR="0036704F" w:rsidRDefault="0036704F" w:rsidP="0006568A"/>
    <w:p w14:paraId="34EF9785" w14:textId="669492D2" w:rsidR="0036704F" w:rsidRPr="0036704F" w:rsidRDefault="0036704F" w:rsidP="0036704F">
      <w:bookmarkStart w:id="0" w:name="_GoBack"/>
      <w:bookmarkEnd w:id="0"/>
    </w:p>
    <w:p w14:paraId="6CD16365" w14:textId="37DF031E" w:rsidR="0036704F" w:rsidRDefault="0036704F" w:rsidP="0036704F"/>
    <w:p w14:paraId="01875F42" w14:textId="415E13C9" w:rsidR="0036704F" w:rsidRDefault="0036704F" w:rsidP="0036704F"/>
    <w:p w14:paraId="5129D153" w14:textId="0EE3A5F0" w:rsidR="0036704F" w:rsidRDefault="0036704F" w:rsidP="0036704F"/>
    <w:p w14:paraId="4E61B19E" w14:textId="14E7D48A" w:rsidR="0036704F" w:rsidRDefault="0036704F" w:rsidP="0036704F"/>
    <w:p w14:paraId="1CD17951" w14:textId="77777777" w:rsidR="0036704F" w:rsidRPr="0036704F" w:rsidRDefault="0036704F" w:rsidP="0036704F"/>
    <w:sectPr w:rsidR="0036704F" w:rsidRPr="0036704F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F5D2C" w14:textId="77777777" w:rsidR="006B691C" w:rsidRDefault="006B691C" w:rsidP="009129A0">
      <w:r>
        <w:separator/>
      </w:r>
    </w:p>
  </w:endnote>
  <w:endnote w:type="continuationSeparator" w:id="0">
    <w:p w14:paraId="480933A3" w14:textId="77777777" w:rsidR="006B691C" w:rsidRDefault="006B691C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4EE883-14F2-48BE-9DCB-FC61BD26DD6F}"/>
    <w:embedBold r:id="rId2" w:fontKey="{6B645E31-D23E-411E-8247-DF598E6C105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5C64D14-B861-4047-A072-AB3F2B8EF6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45E051D-0897-438B-B3C6-3E9570ABEA4B}"/>
    <w:embedBold r:id="rId5" w:fontKey="{BF13B429-5369-420D-BBE2-D6D8368F0B7E}"/>
    <w:embedItalic r:id="rId6" w:fontKey="{381CAE49-D7C6-44DB-BED9-88822DFEB426}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A918EA1C-6198-4CB7-8A69-2E43CD8F2276}"/>
    <w:embedBold r:id="rId8" w:fontKey="{E4E851B8-FFC2-447E-ACD4-9138FC7AA44F}"/>
    <w:embedItalic r:id="rId9" w:fontKey="{401DE238-08C0-484A-BC00-714187BCAC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37F5F275-0340-4B06-BF7B-B9D7E2140465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197BE" w14:textId="77777777" w:rsidR="006B691C" w:rsidRDefault="006B691C" w:rsidP="009129A0">
      <w:r>
        <w:separator/>
      </w:r>
    </w:p>
  </w:footnote>
  <w:footnote w:type="continuationSeparator" w:id="0">
    <w:p w14:paraId="3773A63E" w14:textId="77777777" w:rsidR="006B691C" w:rsidRDefault="006B691C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47651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0E6CEE" wp14:editId="0A75DF4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9D675A0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A4F"/>
    <w:rsid w:val="00052382"/>
    <w:rsid w:val="0006568A"/>
    <w:rsid w:val="00076F0F"/>
    <w:rsid w:val="00084253"/>
    <w:rsid w:val="000D1F49"/>
    <w:rsid w:val="000E6867"/>
    <w:rsid w:val="001727CA"/>
    <w:rsid w:val="001F3006"/>
    <w:rsid w:val="002C56E6"/>
    <w:rsid w:val="002E4AFC"/>
    <w:rsid w:val="002F2708"/>
    <w:rsid w:val="00361E11"/>
    <w:rsid w:val="0036704F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A0A9E"/>
    <w:rsid w:val="006B691C"/>
    <w:rsid w:val="006E23B3"/>
    <w:rsid w:val="00770F25"/>
    <w:rsid w:val="007A35A8"/>
    <w:rsid w:val="007B0A85"/>
    <w:rsid w:val="007C6A52"/>
    <w:rsid w:val="0082043E"/>
    <w:rsid w:val="00822A4F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C7882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D372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ice%20MS%20Word\TF5601472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B7CE471FF44C8892CF2CF3D2EB6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AA621-A375-4FD7-BF65-E5CD4F2148CA}"/>
      </w:docPartPr>
      <w:docPartBody>
        <w:p w:rsidR="00E77B7D" w:rsidRDefault="00BA17F3">
          <w:pPr>
            <w:pStyle w:val="DEB7CE471FF44C8892CF2CF3D2EB68F5"/>
          </w:pPr>
          <w:r w:rsidRPr="00415A4A">
            <w:t>[Dates From]</w:t>
          </w:r>
        </w:p>
      </w:docPartBody>
    </w:docPart>
    <w:docPart>
      <w:docPartPr>
        <w:name w:val="DE59A8DE16EF46BD862DCA233FF510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3A1A2-91B2-4ED2-8706-130B381289FF}"/>
      </w:docPartPr>
      <w:docPartBody>
        <w:p w:rsidR="00E77B7D" w:rsidRDefault="00BA17F3">
          <w:pPr>
            <w:pStyle w:val="DE59A8DE16EF46BD862DCA233FF5106A"/>
          </w:pPr>
          <w:r w:rsidRPr="00415A4A">
            <w:t>[To]</w:t>
          </w:r>
        </w:p>
      </w:docPartBody>
    </w:docPart>
    <w:docPart>
      <w:docPartPr>
        <w:name w:val="1C305A49614A4FFE83A6CFA6C39DD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F0C29-A75C-42DA-BA18-011529ECFE1C}"/>
      </w:docPartPr>
      <w:docPartBody>
        <w:p w:rsidR="00E77B7D" w:rsidRDefault="00BA17F3">
          <w:pPr>
            <w:pStyle w:val="1C305A49614A4FFE83A6CFA6C39DDB99"/>
          </w:pPr>
          <w:r w:rsidRPr="00415A4A">
            <w:t>[Job Title]</w:t>
          </w:r>
        </w:p>
      </w:docPartBody>
    </w:docPart>
    <w:docPart>
      <w:docPartPr>
        <w:name w:val="E28CADDE848F4824A3FFAA75D03CC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14EFC-96EA-4B3C-9BFF-092719FD9126}"/>
      </w:docPartPr>
      <w:docPartBody>
        <w:p w:rsidR="00E77B7D" w:rsidRDefault="00BA17F3">
          <w:pPr>
            <w:pStyle w:val="E28CADDE848F4824A3FFAA75D03CCB76"/>
          </w:pPr>
          <w:r w:rsidRPr="00415A4A">
            <w:t>[Job Position]</w:t>
          </w:r>
        </w:p>
      </w:docPartBody>
    </w:docPart>
    <w:docPart>
      <w:docPartPr>
        <w:name w:val="F0C7468FB4E14D73B722A4AC41462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89A47-8480-401E-AB08-175A8C08B6EE}"/>
      </w:docPartPr>
      <w:docPartBody>
        <w:p w:rsidR="00E77B7D" w:rsidRDefault="00BA17F3">
          <w:pPr>
            <w:pStyle w:val="F0C7468FB4E14D73B722A4AC41462B56"/>
          </w:pPr>
          <w:r w:rsidRPr="00415A4A">
            <w:t>[Company Name]</w:t>
          </w:r>
        </w:p>
      </w:docPartBody>
    </w:docPart>
    <w:docPart>
      <w:docPartPr>
        <w:name w:val="E25004483ABC43A78EEF385D2C3B13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C09C4-79B4-4DAF-B093-1C6A4DCEBEB6}"/>
      </w:docPartPr>
      <w:docPartBody>
        <w:p w:rsidR="00E77B7D" w:rsidRDefault="00BA17F3">
          <w:pPr>
            <w:pStyle w:val="E25004483ABC43A78EEF385D2C3B1317"/>
          </w:pPr>
          <w:r w:rsidRPr="00415A4A">
            <w:t>[Dates From]</w:t>
          </w:r>
        </w:p>
      </w:docPartBody>
    </w:docPart>
    <w:docPart>
      <w:docPartPr>
        <w:name w:val="57B2D0D116EB4D27A9C1F3A43B2D3D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CD0B83-B48F-4E15-984D-57B0F3723CF3}"/>
      </w:docPartPr>
      <w:docPartBody>
        <w:p w:rsidR="00E77B7D" w:rsidRDefault="00BA17F3">
          <w:pPr>
            <w:pStyle w:val="57B2D0D116EB4D27A9C1F3A43B2D3DD1"/>
          </w:pPr>
          <w:r w:rsidRPr="00415A4A">
            <w:t>[To]</w:t>
          </w:r>
        </w:p>
      </w:docPartBody>
    </w:docPart>
    <w:docPart>
      <w:docPartPr>
        <w:name w:val="2597C2B2F5C64AE19346ACDD83298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C4BC9-08E8-43A2-BE41-9E3FB6E89A15}"/>
      </w:docPartPr>
      <w:docPartBody>
        <w:p w:rsidR="00E77B7D" w:rsidRDefault="00BA17F3">
          <w:pPr>
            <w:pStyle w:val="2597C2B2F5C64AE19346ACDD832986B2"/>
          </w:pPr>
          <w:r w:rsidRPr="00415A4A">
            <w:t>[Job Title]</w:t>
          </w:r>
        </w:p>
      </w:docPartBody>
    </w:docPart>
    <w:docPart>
      <w:docPartPr>
        <w:name w:val="798CC8F61949442BBAC926D800B48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873C29-6F33-4574-A9ED-73DCF25EFB57}"/>
      </w:docPartPr>
      <w:docPartBody>
        <w:p w:rsidR="00E77B7D" w:rsidRDefault="00BA17F3">
          <w:pPr>
            <w:pStyle w:val="798CC8F61949442BBAC926D800B486D3"/>
          </w:pPr>
          <w:r w:rsidRPr="00415A4A">
            <w:t>[Job Position]</w:t>
          </w:r>
        </w:p>
      </w:docPartBody>
    </w:docPart>
    <w:docPart>
      <w:docPartPr>
        <w:name w:val="FACAE6D813DE43CBAD0FB0AE9ABE6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6DD7C-2E90-4A77-8231-18372315FDC5}"/>
      </w:docPartPr>
      <w:docPartBody>
        <w:p w:rsidR="00E77B7D" w:rsidRDefault="00BA17F3">
          <w:pPr>
            <w:pStyle w:val="FACAE6D813DE43CBAD0FB0AE9ABE6D3B"/>
          </w:pPr>
          <w:r w:rsidRPr="00415A4A">
            <w:t>[Company Name]</w:t>
          </w:r>
        </w:p>
      </w:docPartBody>
    </w:docPart>
    <w:docPart>
      <w:docPartPr>
        <w:name w:val="C8077582A075440D8D9B6669BBD5D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B0CE8-978A-4488-A25A-385DE4B311D7}"/>
      </w:docPartPr>
      <w:docPartBody>
        <w:p w:rsidR="00E77B7D" w:rsidRDefault="00BA17F3">
          <w:pPr>
            <w:pStyle w:val="C8077582A075440D8D9B6669BBD5DA64"/>
          </w:pPr>
          <w:r w:rsidRPr="00415A4A">
            <w:t>[Dates From]</w:t>
          </w:r>
        </w:p>
      </w:docPartBody>
    </w:docPart>
    <w:docPart>
      <w:docPartPr>
        <w:name w:val="FF3072F00D5E44E49EEC338D4DD92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4D4243-F5AB-4F41-BDDF-ED93BB4B0993}"/>
      </w:docPartPr>
      <w:docPartBody>
        <w:p w:rsidR="00E77B7D" w:rsidRDefault="00BA17F3">
          <w:pPr>
            <w:pStyle w:val="FF3072F00D5E44E49EEC338D4DD920F9"/>
          </w:pPr>
          <w:r w:rsidRPr="00415A4A">
            <w:t>[To]</w:t>
          </w:r>
        </w:p>
      </w:docPartBody>
    </w:docPart>
    <w:docPart>
      <w:docPartPr>
        <w:name w:val="AEFC2A1ECBB24371A72D2F49BF5841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23620F-1CF9-45DE-A81E-107A73608187}"/>
      </w:docPartPr>
      <w:docPartBody>
        <w:p w:rsidR="00E77B7D" w:rsidRDefault="00BA17F3">
          <w:pPr>
            <w:pStyle w:val="AEFC2A1ECBB24371A72D2F49BF58410B"/>
          </w:pPr>
          <w:r w:rsidRPr="00415A4A">
            <w:t>[Job Title]</w:t>
          </w:r>
        </w:p>
      </w:docPartBody>
    </w:docPart>
    <w:docPart>
      <w:docPartPr>
        <w:name w:val="E5E4E9437C224F1399C697D9697D1C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87FE4-9193-4E64-A995-3D67B2A6DCCA}"/>
      </w:docPartPr>
      <w:docPartBody>
        <w:p w:rsidR="00E77B7D" w:rsidRDefault="00BA17F3">
          <w:pPr>
            <w:pStyle w:val="E5E4E9437C224F1399C697D9697D1CE2"/>
          </w:pPr>
          <w:r w:rsidRPr="00415A4A">
            <w:t>[Job Position]</w:t>
          </w:r>
        </w:p>
      </w:docPartBody>
    </w:docPart>
    <w:docPart>
      <w:docPartPr>
        <w:name w:val="E734428F3D6E42D2946E0C2F7FB2C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6393-5276-489D-9278-D22369A0C6E1}"/>
      </w:docPartPr>
      <w:docPartBody>
        <w:p w:rsidR="00E77B7D" w:rsidRDefault="00BA17F3">
          <w:pPr>
            <w:pStyle w:val="E734428F3D6E42D2946E0C2F7FB2C405"/>
          </w:pPr>
          <w:r w:rsidRPr="00415A4A">
            <w:t>[Company Name]</w:t>
          </w:r>
        </w:p>
      </w:docPartBody>
    </w:docPart>
    <w:docPart>
      <w:docPartPr>
        <w:name w:val="4DA07F1EE2BF40BC8E9006BA0EA59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194E4-77A6-42A9-A85F-312E0EBBB18C}"/>
      </w:docPartPr>
      <w:docPartBody>
        <w:p w:rsidR="00E77B7D" w:rsidRDefault="00BA17F3">
          <w:pPr>
            <w:pStyle w:val="4DA07F1EE2BF40BC8E9006BA0EA59902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E904A5A6114343348FD78D3FD33EE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489559-A597-482F-B3A1-E3A9F5E2F611}"/>
      </w:docPartPr>
      <w:docPartBody>
        <w:p w:rsidR="00E77B7D" w:rsidRDefault="00BA17F3">
          <w:pPr>
            <w:pStyle w:val="E904A5A6114343348FD78D3FD33EEF18"/>
          </w:pPr>
          <w:r w:rsidRPr="00837E03">
            <w:t>[School Name]</w:t>
          </w:r>
        </w:p>
      </w:docPartBody>
    </w:docPart>
    <w:docPart>
      <w:docPartPr>
        <w:name w:val="15AF12FEA3CB40728304C56872C6A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1679D-09D2-44DF-8026-3BCAEEAE1572}"/>
      </w:docPartPr>
      <w:docPartBody>
        <w:p w:rsidR="00E77B7D" w:rsidRDefault="00BA17F3">
          <w:pPr>
            <w:pStyle w:val="15AF12FEA3CB40728304C56872C6AC78"/>
          </w:pPr>
          <w:r w:rsidRPr="000F7D04">
            <w:t>[City, State]</w:t>
          </w:r>
        </w:p>
      </w:docPartBody>
    </w:docPart>
    <w:docPart>
      <w:docPartPr>
        <w:name w:val="8069299B951D4F95904F921A17A05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46B-DD85-4736-8598-FB73CE2B157C}"/>
      </w:docPartPr>
      <w:docPartBody>
        <w:p w:rsidR="00E77B7D" w:rsidRDefault="00BA17F3">
          <w:pPr>
            <w:pStyle w:val="8069299B951D4F95904F921A17A05502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FBAF709F651043F0834558FD95925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98F0AF-8224-4063-8C28-DC0C6ECF4D59}"/>
      </w:docPartPr>
      <w:docPartBody>
        <w:p w:rsidR="00E77B7D" w:rsidRDefault="00BA17F3">
          <w:pPr>
            <w:pStyle w:val="FBAF709F651043F0834558FD95925454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54F4DB97A32449EC84B0C40EB3D325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3E4AA-6437-4349-9E13-3D8A42C23638}"/>
      </w:docPartPr>
      <w:docPartBody>
        <w:p w:rsidR="00E77B7D" w:rsidRDefault="00BA17F3">
          <w:pPr>
            <w:pStyle w:val="54F4DB97A32449EC84B0C40EB3D32514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D78A46B5CA364818A7DEFF5564260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A6916D-A336-4808-B9A2-8E436A335E87}"/>
      </w:docPartPr>
      <w:docPartBody>
        <w:p w:rsidR="00E77B7D" w:rsidRDefault="00BA17F3">
          <w:pPr>
            <w:pStyle w:val="D78A46B5CA364818A7DEFF55642600ED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7F3"/>
    <w:rsid w:val="000E6836"/>
    <w:rsid w:val="00BA17F3"/>
    <w:rsid w:val="00E7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ko-KR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8AA7C3870243CBA16FCBF885576601">
    <w:name w:val="5B8AA7C3870243CBA16FCBF885576601"/>
  </w:style>
  <w:style w:type="paragraph" w:customStyle="1" w:styleId="5B1611B5B5524967BF7A4B0B22E7D58D">
    <w:name w:val="5B1611B5B5524967BF7A4B0B22E7D58D"/>
  </w:style>
  <w:style w:type="paragraph" w:customStyle="1" w:styleId="DEB7CE471FF44C8892CF2CF3D2EB68F5">
    <w:name w:val="DEB7CE471FF44C8892CF2CF3D2EB68F5"/>
  </w:style>
  <w:style w:type="paragraph" w:customStyle="1" w:styleId="DE59A8DE16EF46BD862DCA233FF5106A">
    <w:name w:val="DE59A8DE16EF46BD862DCA233FF5106A"/>
  </w:style>
  <w:style w:type="paragraph" w:customStyle="1" w:styleId="1C305A49614A4FFE83A6CFA6C39DDB99">
    <w:name w:val="1C305A49614A4FFE83A6CFA6C39DDB99"/>
  </w:style>
  <w:style w:type="paragraph" w:customStyle="1" w:styleId="E28CADDE848F4824A3FFAA75D03CCB76">
    <w:name w:val="E28CADDE848F4824A3FFAA75D03CCB76"/>
  </w:style>
  <w:style w:type="paragraph" w:customStyle="1" w:styleId="F0C7468FB4E14D73B722A4AC41462B56">
    <w:name w:val="F0C7468FB4E14D73B722A4AC41462B56"/>
  </w:style>
  <w:style w:type="paragraph" w:customStyle="1" w:styleId="E25004483ABC43A78EEF385D2C3B1317">
    <w:name w:val="E25004483ABC43A78EEF385D2C3B1317"/>
  </w:style>
  <w:style w:type="paragraph" w:customStyle="1" w:styleId="57B2D0D116EB4D27A9C1F3A43B2D3DD1">
    <w:name w:val="57B2D0D116EB4D27A9C1F3A43B2D3DD1"/>
  </w:style>
  <w:style w:type="paragraph" w:customStyle="1" w:styleId="2597C2B2F5C64AE19346ACDD832986B2">
    <w:name w:val="2597C2B2F5C64AE19346ACDD832986B2"/>
  </w:style>
  <w:style w:type="paragraph" w:customStyle="1" w:styleId="798CC8F61949442BBAC926D800B486D3">
    <w:name w:val="798CC8F61949442BBAC926D800B486D3"/>
  </w:style>
  <w:style w:type="paragraph" w:customStyle="1" w:styleId="FACAE6D813DE43CBAD0FB0AE9ABE6D3B">
    <w:name w:val="FACAE6D813DE43CBAD0FB0AE9ABE6D3B"/>
  </w:style>
  <w:style w:type="paragraph" w:customStyle="1" w:styleId="C8077582A075440D8D9B6669BBD5DA64">
    <w:name w:val="C8077582A075440D8D9B6669BBD5DA64"/>
  </w:style>
  <w:style w:type="paragraph" w:customStyle="1" w:styleId="FF3072F00D5E44E49EEC338D4DD920F9">
    <w:name w:val="FF3072F00D5E44E49EEC338D4DD920F9"/>
  </w:style>
  <w:style w:type="paragraph" w:customStyle="1" w:styleId="AEFC2A1ECBB24371A72D2F49BF58410B">
    <w:name w:val="AEFC2A1ECBB24371A72D2F49BF58410B"/>
  </w:style>
  <w:style w:type="paragraph" w:customStyle="1" w:styleId="E5E4E9437C224F1399C697D9697D1CE2">
    <w:name w:val="E5E4E9437C224F1399C697D9697D1CE2"/>
  </w:style>
  <w:style w:type="paragraph" w:customStyle="1" w:styleId="E734428F3D6E42D2946E0C2F7FB2C405">
    <w:name w:val="E734428F3D6E42D2946E0C2F7FB2C405"/>
  </w:style>
  <w:style w:type="paragraph" w:customStyle="1" w:styleId="4DA07F1EE2BF40BC8E9006BA0EA59902">
    <w:name w:val="4DA07F1EE2BF40BC8E9006BA0EA59902"/>
  </w:style>
  <w:style w:type="paragraph" w:customStyle="1" w:styleId="E904A5A6114343348FD78D3FD33EEF18">
    <w:name w:val="E904A5A6114343348FD78D3FD33EEF18"/>
  </w:style>
  <w:style w:type="paragraph" w:customStyle="1" w:styleId="15AF12FEA3CB40728304C56872C6AC78">
    <w:name w:val="15AF12FEA3CB40728304C56872C6AC78"/>
  </w:style>
  <w:style w:type="paragraph" w:customStyle="1" w:styleId="8069299B951D4F95904F921A17A05502">
    <w:name w:val="8069299B951D4F95904F921A17A05502"/>
  </w:style>
  <w:style w:type="paragraph" w:customStyle="1" w:styleId="FBAF709F651043F0834558FD95925454">
    <w:name w:val="FBAF709F651043F0834558FD95925454"/>
  </w:style>
  <w:style w:type="paragraph" w:customStyle="1" w:styleId="54F4DB97A32449EC84B0C40EB3D32514">
    <w:name w:val="54F4DB97A32449EC84B0C40EB3D32514"/>
  </w:style>
  <w:style w:type="paragraph" w:customStyle="1" w:styleId="A211966658AB41F5B7F6C2E1BC3D0A2F">
    <w:name w:val="A211966658AB41F5B7F6C2E1BC3D0A2F"/>
  </w:style>
  <w:style w:type="paragraph" w:customStyle="1" w:styleId="25D7C8ADD95A482984B7C3694909A4DC">
    <w:name w:val="25D7C8ADD95A482984B7C3694909A4DC"/>
  </w:style>
  <w:style w:type="paragraph" w:customStyle="1" w:styleId="62397BBA68194E7180AA608639E9387B">
    <w:name w:val="62397BBA68194E7180AA608639E9387B"/>
  </w:style>
  <w:style w:type="paragraph" w:customStyle="1" w:styleId="7CBB92A501B24C53B4EA0CFAB5112C0A">
    <w:name w:val="7CBB92A501B24C53B4EA0CFAB5112C0A"/>
  </w:style>
  <w:style w:type="paragraph" w:customStyle="1" w:styleId="D78A46B5CA364818A7DEFF55642600ED">
    <w:name w:val="D78A46B5CA364818A7DEFF55642600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TF56014725</Template>
  <TotalTime>0</TotalTime>
  <Pages>2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2019-06-06T06:43:00Z</dcterms:created>
  <dcterms:modified xsi:type="dcterms:W3CDTF">2019-06-06T07:05:00Z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